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4D68A" w14:textId="3B28C132" w:rsidR="001E59F3" w:rsidRDefault="00167398" w:rsidP="00A91D7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6192" behindDoc="1" locked="0" layoutInCell="1" allowOverlap="1" wp14:anchorId="25FBE99D" wp14:editId="20E16E0D">
            <wp:simplePos x="0" y="0"/>
            <wp:positionH relativeFrom="margin">
              <wp:align>right</wp:align>
            </wp:positionH>
            <wp:positionV relativeFrom="page">
              <wp:posOffset>1990724</wp:posOffset>
            </wp:positionV>
            <wp:extent cx="6324600" cy="57753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etail of persons hands with scissors, markers, work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765A72F7" wp14:editId="0347BC6C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DFC7B" id="Rectangle 2" o:spid="_x0000_s1026" alt="colored rectangle" style="position:absolute;margin-left:-57.6pt;margin-top:49.7pt;width:454.3pt;height:327.55pt;z-index:-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" fillcolor="#1d1931 [3204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73"/>
      </w:tblGrid>
      <w:tr w:rsidR="00A91D75" w14:paraId="219A9831" w14:textId="77777777" w:rsidTr="00F5481A">
        <w:trPr>
          <w:trHeight w:val="1110"/>
        </w:trPr>
        <w:tc>
          <w:tcPr>
            <w:tcW w:w="58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A8EC6B" w14:textId="679E06BB" w:rsidR="00A91D75" w:rsidRDefault="00C6323A" w:rsidP="00A91D75">
            <w:pPr>
              <w:pStyle w:val="Title"/>
              <w:framePr w:hSpace="0" w:wrap="auto" w:vAnchor="margin" w:xAlign="left" w:yAlign="inli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1" locked="0" layoutInCell="1" allowOverlap="1" wp14:anchorId="7F12FAF8" wp14:editId="72142A96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-97790</wp:posOffset>
                      </wp:positionV>
                      <wp:extent cx="4686935" cy="1570990"/>
                      <wp:effectExtent l="0" t="0" r="0" b="0"/>
                      <wp:wrapNone/>
                      <wp:docPr id="4" name="Rectangle: Single Corner Snipped 4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1A389A" id="Rectangle: Single Corner Snipped 4" o:spid="_x0000_s1026" alt="colored rectangle" style="position:absolute;margin-left:-56.45pt;margin-top:-7.7pt;width:369.05pt;height:123.7pt;flip:y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" path="m,l3935703,r751232,751232l4686935,1570990,,1570990,,xe" fillcolor="#3a3363 [3215]" stroked="f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A91D75" w:rsidRPr="001E59F3">
              <w:t>A</w:t>
            </w:r>
            <w:r w:rsidR="00167398">
              <w:t>SS</w:t>
            </w:r>
            <w:r w:rsidR="00DB32A3">
              <w:t>ESS</w:t>
            </w:r>
            <w:r w:rsidR="00167398">
              <w:t>MENT TASK 3</w:t>
            </w:r>
          </w:p>
          <w:p w14:paraId="08EDB08C" w14:textId="4FFB21BB" w:rsidR="00DB32A3" w:rsidRPr="001E59F3" w:rsidRDefault="00F5481A" w:rsidP="00F5481A">
            <w:pPr>
              <w:pStyle w:val="Quote"/>
            </w:pPr>
            <w:r w:rsidRPr="00F5481A">
              <w:rPr>
                <w:color w:val="00B050" w:themeColor="accent3"/>
                <w:sz w:val="28"/>
              </w:rPr>
              <w:t>Embedded Systems Programming</w:t>
            </w:r>
          </w:p>
        </w:tc>
      </w:tr>
    </w:tbl>
    <w:tbl>
      <w:tblPr>
        <w:tblpPr w:leftFromText="180" w:rightFromText="180" w:vertAnchor="text" w:tblpX="-80" w:tblpY="11853"/>
        <w:tblW w:w="9990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7"/>
        <w:gridCol w:w="2940"/>
        <w:gridCol w:w="3483"/>
      </w:tblGrid>
      <w:tr w:rsidR="00A91D75" w14:paraId="2B7F30A7" w14:textId="77777777" w:rsidTr="00C6323A">
        <w:trPr>
          <w:trHeight w:val="358"/>
        </w:trPr>
        <w:tc>
          <w:tcPr>
            <w:tcW w:w="3567" w:type="dxa"/>
          </w:tcPr>
          <w:p w14:paraId="42CD6585" w14:textId="3E865ED6" w:rsidR="00A91D75" w:rsidRPr="00F5481A" w:rsidRDefault="00F5481A" w:rsidP="00F5481A">
            <w:pPr>
              <w:pStyle w:val="ContactInfo"/>
              <w:rPr>
                <w:b/>
              </w:rPr>
            </w:pPr>
            <w:r w:rsidRPr="00F5481A">
              <w:rPr>
                <w:b/>
              </w:rPr>
              <w:t>Part 1: Embedded Systems Design</w:t>
            </w:r>
            <w:r>
              <w:rPr>
                <w:b/>
              </w:rPr>
              <w:t>: FITBIT</w:t>
            </w:r>
          </w:p>
        </w:tc>
        <w:tc>
          <w:tcPr>
            <w:tcW w:w="2940" w:type="dxa"/>
            <w:vAlign w:val="bottom"/>
          </w:tcPr>
          <w:p w14:paraId="5CBC715D" w14:textId="77777777" w:rsidR="00A91D75" w:rsidRDefault="00A91D75" w:rsidP="00A91D75"/>
        </w:tc>
        <w:tc>
          <w:tcPr>
            <w:tcW w:w="3483" w:type="dxa"/>
            <w:vAlign w:val="bottom"/>
          </w:tcPr>
          <w:p w14:paraId="4455D2A7" w14:textId="77777777" w:rsidR="00A91D75" w:rsidRDefault="00A91D75" w:rsidP="00A91D75">
            <w:pPr>
              <w:jc w:val="right"/>
            </w:pPr>
          </w:p>
        </w:tc>
      </w:tr>
      <w:tr w:rsidR="00A91D75" w14:paraId="2E054D3D" w14:textId="77777777" w:rsidTr="00C6323A">
        <w:trPr>
          <w:trHeight w:val="1197"/>
        </w:trPr>
        <w:tc>
          <w:tcPr>
            <w:tcW w:w="3567" w:type="dxa"/>
          </w:tcPr>
          <w:p w14:paraId="497A444B" w14:textId="4C1F2D69" w:rsidR="00A91D75" w:rsidRDefault="00167398" w:rsidP="00A91D7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D1B3A8B" wp14:editId="0AB2B4E8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100965</wp:posOffset>
                      </wp:positionV>
                      <wp:extent cx="1867436" cy="566671"/>
                      <wp:effectExtent l="0" t="0" r="0" b="508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7436" cy="5666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B9558B" w14:textId="3F954870" w:rsidR="00A91D75" w:rsidRPr="00A91D75" w:rsidRDefault="00A91D75" w:rsidP="00A91D75"/>
                                <w:p w14:paraId="4A13BD1E" w14:textId="77777777" w:rsidR="00A91D75" w:rsidRPr="00A91D75" w:rsidRDefault="00A91D75" w:rsidP="00A91D7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1B3A8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6" type="#_x0000_t202" style="position:absolute;margin-left:4.2pt;margin-top:7.95pt;width:147.05pt;height:44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" filled="f" stroked="f" strokeweight=".5pt">
                      <v:textbox>
                        <w:txbxContent>
                          <w:p w14:paraId="7DB9558B" w14:textId="3F954870" w:rsidR="00A91D75" w:rsidRPr="00A91D75" w:rsidRDefault="00A91D75" w:rsidP="00A91D75"/>
                          <w:p w14:paraId="4A13BD1E" w14:textId="77777777" w:rsidR="00A91D75" w:rsidRPr="00A91D75" w:rsidRDefault="00A91D75" w:rsidP="00A91D7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729AD1FA" w14:textId="3D9C1A80" w:rsidR="00A91D75" w:rsidRDefault="00167398" w:rsidP="00A91D7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8B17745" wp14:editId="04D2EECB">
                      <wp:extent cx="1867436" cy="566277"/>
                      <wp:effectExtent l="0" t="0" r="0" b="5715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7436" cy="56627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97C638" w14:textId="618A7A87" w:rsidR="00167398" w:rsidRPr="00167398" w:rsidRDefault="00AC2796" w:rsidP="00167398">
                                  <w:pPr>
                                    <w:rPr>
                                      <w:lang w:val="en-AU"/>
                                    </w:rPr>
                                  </w:pPr>
                                  <w:r>
                                    <w:rPr>
                                      <w:lang w:val="en-AU"/>
                                    </w:rPr>
                                    <w:t xml:space="preserve">Daniel Davaris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8B17745" id="Text Box 14" o:spid="_x0000_s1027" type="#_x0000_t202" style="width:147.05pt;height:4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" filled="f" stroked="f" strokeweight=".5pt">
                      <v:textbox>
                        <w:txbxContent>
                          <w:p w14:paraId="3497C638" w14:textId="618A7A87" w:rsidR="00167398" w:rsidRPr="00167398" w:rsidRDefault="00AC2796" w:rsidP="00167398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Daniel Davaris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483" w:type="dxa"/>
            <w:vAlign w:val="bottom"/>
          </w:tcPr>
          <w:p w14:paraId="387650C4" w14:textId="356EE466" w:rsidR="00A91D75" w:rsidRPr="00D967AC" w:rsidRDefault="00A91D75" w:rsidP="00A91D75">
            <w:pPr>
              <w:jc w:val="right"/>
              <w:rPr>
                <w:noProof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656960058"/>
        <w:docPartObj>
          <w:docPartGallery w:val="Table of Contents"/>
          <w:docPartUnique/>
        </w:docPartObj>
      </w:sdtPr>
      <w:sdtEndPr>
        <w:rPr>
          <w:noProof/>
          <w:color w:val="FFFFFF" w:themeColor="background1"/>
        </w:rPr>
      </w:sdtEndPr>
      <w:sdtContent>
        <w:p w14:paraId="1C70F56E" w14:textId="5B823092" w:rsidR="00E523C3" w:rsidRPr="00F5481A" w:rsidRDefault="00CB27A1" w:rsidP="008077CC">
          <w:pPr>
            <w:pStyle w:val="TOCHeading"/>
            <w:tabs>
              <w:tab w:val="left" w:pos="7314"/>
            </w:tabs>
            <w:rPr>
              <w:color w:val="FFFFFF" w:themeColor="background1"/>
            </w:rPr>
          </w:pPr>
          <w:r w:rsidRPr="00F5481A">
            <w:rPr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654143" behindDoc="1" locked="0" layoutInCell="1" allowOverlap="1" wp14:anchorId="63BF703A" wp14:editId="2B1F924D">
                    <wp:simplePos x="0" y="0"/>
                    <wp:positionH relativeFrom="column">
                      <wp:posOffset>-757278</wp:posOffset>
                    </wp:positionH>
                    <wp:positionV relativeFrom="page">
                      <wp:posOffset>-635</wp:posOffset>
                    </wp:positionV>
                    <wp:extent cx="7836535" cy="10083800"/>
                    <wp:effectExtent l="0" t="0" r="0" b="0"/>
                    <wp:wrapNone/>
                    <wp:docPr id="31" name="Rectangle 31" descr="colored contents page background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6535" cy="10083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2C7E2B4" id="Rectangle 31" o:spid="_x0000_s1026" alt="colored contents page background" style="position:absolute;margin-left:-59.65pt;margin-top:-.05pt;width:617.05pt;height:794pt;z-index:-251662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" fillcolor="#1d1931 [3204]" stroked="f" strokeweight="2pt">
                    <w10:wrap anchory="page"/>
                  </v:rect>
                </w:pict>
              </mc:Fallback>
            </mc:AlternateContent>
          </w:r>
          <w:r w:rsidR="00D476F7" w:rsidRPr="00F5481A">
            <w:rPr>
              <w:color w:val="FFFFFF" w:themeColor="background1"/>
            </w:rPr>
            <w:t>TABLE OF CONTENTS</w:t>
          </w:r>
          <w:r w:rsidR="008077CC">
            <w:rPr>
              <w:color w:val="FFFFFF" w:themeColor="background1"/>
            </w:rPr>
            <w:tab/>
          </w:r>
        </w:p>
        <w:p w14:paraId="467C336C" w14:textId="3E67348A" w:rsidR="00007427" w:rsidRPr="00D72B36" w:rsidRDefault="00E523C3">
          <w:pPr>
            <w:pStyle w:val="TOC1"/>
            <w:rPr>
              <w:rFonts w:eastAsiaTheme="minorEastAsia"/>
              <w:color w:val="FFFFFF" w:themeColor="background1"/>
              <w:kern w:val="0"/>
              <w:sz w:val="22"/>
              <w:szCs w:val="22"/>
              <w:lang w:val="en-AU" w:eastAsia="en-AU"/>
            </w:rPr>
          </w:pPr>
          <w:r w:rsidRPr="00D72B36">
            <w:rPr>
              <w:color w:val="FFFFFF" w:themeColor="background1"/>
            </w:rPr>
            <w:fldChar w:fldCharType="begin"/>
          </w:r>
          <w:r w:rsidRPr="00D72B36">
            <w:rPr>
              <w:color w:val="FFFFFF" w:themeColor="background1"/>
            </w:rPr>
            <w:instrText xml:space="preserve"> TOC \o "1-3" \h \z \u </w:instrText>
          </w:r>
          <w:r w:rsidRPr="00D72B36">
            <w:rPr>
              <w:color w:val="FFFFFF" w:themeColor="background1"/>
            </w:rPr>
            <w:fldChar w:fldCharType="separate"/>
          </w:r>
          <w:hyperlink w:anchor="_Toc515397713" w:history="1">
            <w:r w:rsidR="00007427" w:rsidRPr="00D72B36">
              <w:rPr>
                <w:rStyle w:val="Hyperlink"/>
                <w:color w:val="FFFFFF" w:themeColor="background1"/>
              </w:rPr>
              <w:t>Project overview</w:t>
            </w:r>
            <w:r w:rsidR="00007427" w:rsidRPr="00D72B36">
              <w:rPr>
                <w:webHidden/>
                <w:color w:val="FFFFFF" w:themeColor="background1"/>
              </w:rPr>
              <w:tab/>
            </w:r>
            <w:r w:rsidR="00007427" w:rsidRPr="00D72B36">
              <w:rPr>
                <w:webHidden/>
                <w:color w:val="FFFFFF" w:themeColor="background1"/>
              </w:rPr>
              <w:fldChar w:fldCharType="begin"/>
            </w:r>
            <w:r w:rsidR="00007427" w:rsidRPr="00D72B36">
              <w:rPr>
                <w:webHidden/>
                <w:color w:val="FFFFFF" w:themeColor="background1"/>
              </w:rPr>
              <w:instrText xml:space="preserve"> PAGEREF _Toc515397713 \h </w:instrText>
            </w:r>
            <w:r w:rsidR="00007427" w:rsidRPr="00D72B36">
              <w:rPr>
                <w:webHidden/>
                <w:color w:val="FFFFFF" w:themeColor="background1"/>
              </w:rPr>
            </w:r>
            <w:r w:rsidR="00007427" w:rsidRPr="00D72B36">
              <w:rPr>
                <w:webHidden/>
                <w:color w:val="FFFFFF" w:themeColor="background1"/>
              </w:rPr>
              <w:fldChar w:fldCharType="separate"/>
            </w:r>
            <w:r w:rsidR="008077CC">
              <w:rPr>
                <w:webHidden/>
                <w:color w:val="FFFFFF" w:themeColor="background1"/>
              </w:rPr>
              <w:t>2</w:t>
            </w:r>
            <w:r w:rsidR="00007427" w:rsidRPr="00D72B36">
              <w:rPr>
                <w:webHidden/>
                <w:color w:val="FFFFFF" w:themeColor="background1"/>
              </w:rPr>
              <w:fldChar w:fldCharType="end"/>
            </w:r>
          </w:hyperlink>
        </w:p>
        <w:p w14:paraId="25CD965F" w14:textId="1810E732" w:rsidR="00007427" w:rsidRPr="00D72B36" w:rsidRDefault="000A5AAB">
          <w:pPr>
            <w:pStyle w:val="TOC1"/>
            <w:rPr>
              <w:rFonts w:eastAsiaTheme="minorEastAsia"/>
              <w:color w:val="FFFFFF" w:themeColor="background1"/>
              <w:kern w:val="0"/>
              <w:sz w:val="22"/>
              <w:szCs w:val="22"/>
              <w:lang w:val="en-AU" w:eastAsia="en-AU"/>
            </w:rPr>
          </w:pPr>
          <w:hyperlink w:anchor="_Toc515397714" w:history="1">
            <w:r w:rsidR="00007427" w:rsidRPr="00D72B36">
              <w:rPr>
                <w:rStyle w:val="Hyperlink"/>
                <w:color w:val="FFFFFF" w:themeColor="background1"/>
              </w:rPr>
              <w:t>OVerVIEW</w:t>
            </w:r>
            <w:r w:rsidR="00007427" w:rsidRPr="00D72B36">
              <w:rPr>
                <w:webHidden/>
                <w:color w:val="FFFFFF" w:themeColor="background1"/>
              </w:rPr>
              <w:tab/>
            </w:r>
            <w:r w:rsidR="00007427" w:rsidRPr="00D72B36">
              <w:rPr>
                <w:webHidden/>
                <w:color w:val="FFFFFF" w:themeColor="background1"/>
              </w:rPr>
              <w:fldChar w:fldCharType="begin"/>
            </w:r>
            <w:r w:rsidR="00007427" w:rsidRPr="00D72B36">
              <w:rPr>
                <w:webHidden/>
                <w:color w:val="FFFFFF" w:themeColor="background1"/>
              </w:rPr>
              <w:instrText xml:space="preserve"> PAGEREF _Toc515397714 \h </w:instrText>
            </w:r>
            <w:r w:rsidR="00007427" w:rsidRPr="00D72B36">
              <w:rPr>
                <w:webHidden/>
                <w:color w:val="FFFFFF" w:themeColor="background1"/>
              </w:rPr>
            </w:r>
            <w:r w:rsidR="00007427" w:rsidRPr="00D72B36">
              <w:rPr>
                <w:webHidden/>
                <w:color w:val="FFFFFF" w:themeColor="background1"/>
              </w:rPr>
              <w:fldChar w:fldCharType="separate"/>
            </w:r>
            <w:r w:rsidR="008077CC">
              <w:rPr>
                <w:webHidden/>
                <w:color w:val="FFFFFF" w:themeColor="background1"/>
              </w:rPr>
              <w:t>3</w:t>
            </w:r>
            <w:r w:rsidR="00007427" w:rsidRPr="00D72B36">
              <w:rPr>
                <w:webHidden/>
                <w:color w:val="FFFFFF" w:themeColor="background1"/>
              </w:rPr>
              <w:fldChar w:fldCharType="end"/>
            </w:r>
          </w:hyperlink>
        </w:p>
        <w:p w14:paraId="59D6834F" w14:textId="670BBD3B" w:rsidR="00E523C3" w:rsidRPr="00D72B36" w:rsidRDefault="00E523C3">
          <w:pPr>
            <w:rPr>
              <w:color w:val="FFFFFF" w:themeColor="background1"/>
            </w:rPr>
          </w:pPr>
          <w:r w:rsidRPr="00D72B36">
            <w:rPr>
              <w:b/>
              <w:bCs/>
              <w:noProof/>
              <w:color w:val="FFFFFF" w:themeColor="background1"/>
            </w:rPr>
            <w:fldChar w:fldCharType="end"/>
          </w:r>
        </w:p>
      </w:sdtContent>
    </w:sdt>
    <w:p w14:paraId="377830FD" w14:textId="77777777" w:rsidR="00D72B36" w:rsidRDefault="00D72B36" w:rsidP="00D72B36">
      <w:pPr>
        <w:pStyle w:val="Subtitle"/>
      </w:pPr>
      <w:bookmarkStart w:id="1" w:name="_Hlk501114800"/>
      <w:bookmarkStart w:id="2" w:name="_Toc515397713"/>
    </w:p>
    <w:p w14:paraId="1D23AC64" w14:textId="77777777" w:rsidR="00D72B36" w:rsidRDefault="00D72B36" w:rsidP="00D72B36">
      <w:pPr>
        <w:pStyle w:val="Subtitle"/>
      </w:pPr>
    </w:p>
    <w:p w14:paraId="1E966874" w14:textId="77777777" w:rsidR="00D72B36" w:rsidRDefault="00D72B36" w:rsidP="00D72B36">
      <w:pPr>
        <w:pStyle w:val="Subtitle"/>
      </w:pPr>
    </w:p>
    <w:p w14:paraId="1634A3DD" w14:textId="77777777" w:rsidR="00D72B36" w:rsidRDefault="00D72B36" w:rsidP="00D72B36">
      <w:pPr>
        <w:pStyle w:val="Subtitle"/>
      </w:pPr>
    </w:p>
    <w:p w14:paraId="2FFBB876" w14:textId="77777777" w:rsidR="00D72B36" w:rsidRDefault="00D72B36" w:rsidP="00D72B36">
      <w:pPr>
        <w:pStyle w:val="Subtitle"/>
      </w:pPr>
    </w:p>
    <w:p w14:paraId="48835615" w14:textId="77777777" w:rsidR="00D72B36" w:rsidRDefault="00D72B36" w:rsidP="00D72B36">
      <w:pPr>
        <w:pStyle w:val="Subtitle"/>
      </w:pPr>
    </w:p>
    <w:p w14:paraId="5E903FD6" w14:textId="77777777" w:rsidR="00D72B36" w:rsidRDefault="00D72B36" w:rsidP="00D72B36">
      <w:pPr>
        <w:pStyle w:val="Subtitle"/>
      </w:pPr>
    </w:p>
    <w:p w14:paraId="63BEFFF0" w14:textId="77777777" w:rsidR="00D72B36" w:rsidRDefault="00D72B36" w:rsidP="00D72B36">
      <w:pPr>
        <w:pStyle w:val="Subtitle"/>
      </w:pPr>
    </w:p>
    <w:p w14:paraId="517BA605" w14:textId="77777777" w:rsidR="00D72B36" w:rsidRDefault="00D72B36" w:rsidP="00D72B36">
      <w:pPr>
        <w:pStyle w:val="Subtitle"/>
      </w:pPr>
    </w:p>
    <w:p w14:paraId="14B743F1" w14:textId="77777777" w:rsidR="00D72B36" w:rsidRDefault="00D72B36" w:rsidP="00D72B36">
      <w:pPr>
        <w:pStyle w:val="Subtitle"/>
      </w:pPr>
    </w:p>
    <w:p w14:paraId="4BBC7D17" w14:textId="77777777" w:rsidR="00D72B36" w:rsidRDefault="00D72B36" w:rsidP="00D72B36">
      <w:pPr>
        <w:pStyle w:val="Subtitle"/>
      </w:pPr>
    </w:p>
    <w:p w14:paraId="3C921C38" w14:textId="77777777" w:rsidR="00D72B36" w:rsidRDefault="00D72B36" w:rsidP="00D72B36">
      <w:pPr>
        <w:pStyle w:val="Subtitle"/>
      </w:pPr>
    </w:p>
    <w:p w14:paraId="672D43BB" w14:textId="77777777" w:rsidR="00D72B36" w:rsidRDefault="00D72B36" w:rsidP="00D72B36">
      <w:pPr>
        <w:pStyle w:val="Subtitle"/>
      </w:pPr>
    </w:p>
    <w:p w14:paraId="78346C86" w14:textId="77777777" w:rsidR="00D72B36" w:rsidRDefault="00D72B36" w:rsidP="00D72B36">
      <w:pPr>
        <w:pStyle w:val="Subtitle"/>
      </w:pPr>
    </w:p>
    <w:p w14:paraId="0769075A" w14:textId="77777777" w:rsidR="00D72B36" w:rsidRDefault="00D72B36" w:rsidP="00D72B36">
      <w:pPr>
        <w:pStyle w:val="Subtitle"/>
      </w:pPr>
    </w:p>
    <w:p w14:paraId="6DA59E24" w14:textId="77777777" w:rsidR="00D72B36" w:rsidRDefault="00D72B36" w:rsidP="00D72B36">
      <w:pPr>
        <w:pStyle w:val="Subtitle"/>
      </w:pPr>
    </w:p>
    <w:p w14:paraId="6A427D2D" w14:textId="77777777" w:rsidR="00D72B36" w:rsidRDefault="00D72B36" w:rsidP="00D72B36">
      <w:pPr>
        <w:pStyle w:val="Subtitle"/>
      </w:pPr>
    </w:p>
    <w:p w14:paraId="2244F458" w14:textId="77777777" w:rsidR="00D72B36" w:rsidRDefault="00D72B36" w:rsidP="00D72B36">
      <w:pPr>
        <w:pStyle w:val="Subtitle"/>
      </w:pPr>
    </w:p>
    <w:bookmarkEnd w:id="1"/>
    <w:bookmarkEnd w:id="2"/>
    <w:p w14:paraId="424C0B95" w14:textId="490FEF7A" w:rsidR="00E523C3" w:rsidRPr="00D72B36" w:rsidRDefault="00D72B36" w:rsidP="00D72B36">
      <w:pPr>
        <w:pStyle w:val="Subtitle"/>
      </w:pPr>
      <w:r w:rsidRPr="00D72B36">
        <w:lastRenderedPageBreak/>
        <w:t>PROJECT OVERVIEW</w:t>
      </w:r>
    </w:p>
    <w:p w14:paraId="7A651EE1" w14:textId="7D427B22" w:rsidR="00E523C3" w:rsidRPr="00121676" w:rsidRDefault="00F5481A" w:rsidP="00121676">
      <w:pPr>
        <w:pStyle w:val="Subtitle"/>
        <w:rPr>
          <w:color w:val="00B050" w:themeColor="accent3"/>
        </w:rPr>
      </w:pPr>
      <w:r w:rsidRPr="00121676">
        <w:rPr>
          <w:color w:val="00B050" w:themeColor="accent3"/>
        </w:rPr>
        <w:t xml:space="preserve">Name of game/project </w:t>
      </w:r>
    </w:p>
    <w:p w14:paraId="0ACA304D" w14:textId="19815835" w:rsidR="00E523C3" w:rsidRDefault="006956CA" w:rsidP="006956CA">
      <w:r>
        <w:t>FITBIT</w:t>
      </w:r>
    </w:p>
    <w:p w14:paraId="7B1A7E29" w14:textId="1EF92478" w:rsidR="00E523C3" w:rsidRDefault="00F5481A" w:rsidP="006956CA">
      <w:pPr>
        <w:pStyle w:val="Subtitle"/>
        <w:rPr>
          <w:color w:val="00B050" w:themeColor="accent3"/>
        </w:rPr>
      </w:pPr>
      <w:r w:rsidRPr="00121676">
        <w:rPr>
          <w:color w:val="00B050" w:themeColor="accent3"/>
        </w:rPr>
        <w:t>Outline of premise</w:t>
      </w:r>
    </w:p>
    <w:p w14:paraId="56F8D773" w14:textId="419F8208" w:rsidR="006956CA" w:rsidRDefault="006956CA" w:rsidP="00065BA3">
      <w:pPr>
        <w:pStyle w:val="ListParagraph"/>
        <w:numPr>
          <w:ilvl w:val="0"/>
          <w:numId w:val="35"/>
        </w:numPr>
      </w:pPr>
      <w:r>
        <w:t>The purpose of the project is to associate the concept of a modern-day fit-bit with the technology comprised within the BBC-Micro bit. The overall task is that of a project</w:t>
      </w:r>
      <w:r w:rsidR="006E47BA">
        <w:t xml:space="preserve"> which</w:t>
      </w:r>
      <w:r>
        <w:t xml:space="preserve"> featur</w:t>
      </w:r>
      <w:r w:rsidR="006E47BA">
        <w:t>es</w:t>
      </w:r>
      <w:r>
        <w:t xml:space="preserve"> many individual functions</w:t>
      </w:r>
      <w:r w:rsidR="009A5FCC">
        <w:t>,</w:t>
      </w:r>
      <w:r>
        <w:t xml:space="preserve"> oppose to game type project. In terms of physicality, the devise will consist of a BBC Micro-bit mounted onto a 3D printed base designed for a strap to fix the device to the hand. The battery pack will also be fixed to the side. The capacity of the device is </w:t>
      </w:r>
      <w:r w:rsidR="006E47BA">
        <w:t>broken down into functions. The main function will be that of the step-ohmmeter as that is a quite predominant feature such device</w:t>
      </w:r>
      <w:r w:rsidR="009A5FCC">
        <w:t>s</w:t>
      </w:r>
      <w:r w:rsidR="006E47BA">
        <w:t>.</w:t>
      </w:r>
      <w:r w:rsidR="00082CD0">
        <w:t xml:space="preserve"> The Step-ohmmeter and many of the other features make use of the built-in accelerometer, while other features incorporate the built-in temperature sensor, LED display, input buttons and low-energy Bluetooth. These </w:t>
      </w:r>
      <w:r w:rsidR="00342DC1">
        <w:t>inclusive</w:t>
      </w:r>
      <w:r w:rsidR="006E47BA">
        <w:t xml:space="preserve"> functions </w:t>
      </w:r>
      <w:r w:rsidR="00342DC1">
        <w:t>are</w:t>
      </w:r>
      <w:r w:rsidR="006E47BA">
        <w:t xml:space="preserve"> </w:t>
      </w:r>
      <w:r w:rsidR="00342DC1">
        <w:t xml:space="preserve">listed </w:t>
      </w:r>
      <w:r w:rsidR="00EA6E80">
        <w:t>below</w:t>
      </w:r>
      <w:r w:rsidR="00342DC1">
        <w:t>.</w:t>
      </w:r>
    </w:p>
    <w:p w14:paraId="7B5596E4" w14:textId="77777777" w:rsidR="006E47BA" w:rsidRDefault="006E47BA" w:rsidP="006956CA"/>
    <w:p w14:paraId="60D52602" w14:textId="6BD9A675" w:rsidR="006E47BA" w:rsidRPr="006E47BA" w:rsidRDefault="002C34D6" w:rsidP="006E47BA">
      <w:pPr>
        <w:pStyle w:val="ListParagraph"/>
        <w:numPr>
          <w:ilvl w:val="0"/>
          <w:numId w:val="34"/>
        </w:numPr>
        <w:rPr>
          <w:lang w:val="en-AU" w:eastAsia="en-AU"/>
        </w:rPr>
      </w:pPr>
      <w:bookmarkStart w:id="3" w:name="_Hlk515474670"/>
      <w:r>
        <w:rPr>
          <w:lang w:val="en-AU" w:eastAsia="en-AU"/>
        </w:rPr>
        <w:t xml:space="preserve">Scroll current time </w:t>
      </w:r>
      <w:r w:rsidR="006E47BA">
        <w:rPr>
          <w:lang w:val="en-AU" w:eastAsia="en-AU"/>
        </w:rPr>
        <w:t xml:space="preserve">function </w:t>
      </w:r>
    </w:p>
    <w:p w14:paraId="6C1FF5D6" w14:textId="2BC16DDE" w:rsidR="006E47BA" w:rsidRPr="006E47BA" w:rsidRDefault="006E47BA" w:rsidP="006E47BA">
      <w:pPr>
        <w:pStyle w:val="ListParagraph"/>
        <w:numPr>
          <w:ilvl w:val="0"/>
          <w:numId w:val="34"/>
        </w:numPr>
        <w:rPr>
          <w:lang w:val="en-AU" w:eastAsia="en-AU"/>
        </w:rPr>
      </w:pPr>
      <w:r w:rsidRPr="006E47BA">
        <w:rPr>
          <w:lang w:val="en-AU" w:eastAsia="en-AU"/>
        </w:rPr>
        <w:t xml:space="preserve">Step-ohmmeter </w:t>
      </w:r>
      <w:r>
        <w:rPr>
          <w:lang w:val="en-AU" w:eastAsia="en-AU"/>
        </w:rPr>
        <w:t xml:space="preserve">function </w:t>
      </w:r>
    </w:p>
    <w:p w14:paraId="21270E27" w14:textId="5FE2997F" w:rsidR="006E47BA" w:rsidRPr="006E47BA" w:rsidRDefault="006E47BA" w:rsidP="006E47BA">
      <w:pPr>
        <w:pStyle w:val="ListParagraph"/>
        <w:numPr>
          <w:ilvl w:val="0"/>
          <w:numId w:val="34"/>
        </w:numPr>
        <w:rPr>
          <w:lang w:val="en-AU" w:eastAsia="en-AU"/>
        </w:rPr>
      </w:pPr>
      <w:r w:rsidRPr="006E47BA">
        <w:rPr>
          <w:lang w:val="en-AU" w:eastAsia="en-AU"/>
        </w:rPr>
        <w:t xml:space="preserve">Stopwatch </w:t>
      </w:r>
      <w:r>
        <w:rPr>
          <w:lang w:val="en-AU" w:eastAsia="en-AU"/>
        </w:rPr>
        <w:t xml:space="preserve">function </w:t>
      </w:r>
    </w:p>
    <w:p w14:paraId="7256A7EF" w14:textId="6C6E0E65" w:rsidR="006E47BA" w:rsidRPr="006E47BA" w:rsidRDefault="006E47BA" w:rsidP="006E47BA">
      <w:pPr>
        <w:pStyle w:val="ListParagraph"/>
        <w:numPr>
          <w:ilvl w:val="0"/>
          <w:numId w:val="34"/>
        </w:numPr>
        <w:rPr>
          <w:lang w:val="en-AU" w:eastAsia="en-AU"/>
        </w:rPr>
      </w:pPr>
      <w:r w:rsidRPr="006E47BA">
        <w:rPr>
          <w:lang w:val="en-AU" w:eastAsia="en-AU"/>
        </w:rPr>
        <w:t xml:space="preserve">Remote phone music control </w:t>
      </w:r>
      <w:r>
        <w:rPr>
          <w:lang w:val="en-AU" w:eastAsia="en-AU"/>
        </w:rPr>
        <w:t xml:space="preserve">function </w:t>
      </w:r>
    </w:p>
    <w:p w14:paraId="01757DC1" w14:textId="434CE552" w:rsidR="006E47BA" w:rsidRPr="006E47BA" w:rsidRDefault="006E47BA" w:rsidP="006E47BA">
      <w:pPr>
        <w:pStyle w:val="ListParagraph"/>
        <w:numPr>
          <w:ilvl w:val="0"/>
          <w:numId w:val="34"/>
        </w:numPr>
        <w:rPr>
          <w:lang w:val="en-AU" w:eastAsia="en-AU"/>
        </w:rPr>
      </w:pPr>
      <w:r w:rsidRPr="006E47BA">
        <w:rPr>
          <w:lang w:val="en-AU" w:eastAsia="en-AU"/>
        </w:rPr>
        <w:t xml:space="preserve">Remote phone picture capture </w:t>
      </w:r>
      <w:r>
        <w:rPr>
          <w:lang w:val="en-AU" w:eastAsia="en-AU"/>
        </w:rPr>
        <w:t xml:space="preserve">function </w:t>
      </w:r>
    </w:p>
    <w:p w14:paraId="13660765" w14:textId="390BBD19" w:rsidR="006E47BA" w:rsidRPr="006E47BA" w:rsidRDefault="006E47BA" w:rsidP="006E47BA">
      <w:pPr>
        <w:pStyle w:val="ListParagraph"/>
        <w:numPr>
          <w:ilvl w:val="0"/>
          <w:numId w:val="34"/>
        </w:numPr>
        <w:rPr>
          <w:lang w:val="en-AU" w:eastAsia="en-AU"/>
        </w:rPr>
      </w:pPr>
      <w:r w:rsidRPr="006E47BA">
        <w:rPr>
          <w:lang w:val="en-AU" w:eastAsia="en-AU"/>
        </w:rPr>
        <w:t xml:space="preserve">Temperature display </w:t>
      </w:r>
      <w:r>
        <w:rPr>
          <w:lang w:val="en-AU" w:eastAsia="en-AU"/>
        </w:rPr>
        <w:t>function</w:t>
      </w:r>
    </w:p>
    <w:p w14:paraId="4C365C99" w14:textId="0F64F318" w:rsidR="006E47BA" w:rsidRPr="006E47BA" w:rsidRDefault="006E47BA" w:rsidP="006E47BA">
      <w:pPr>
        <w:pStyle w:val="ListParagraph"/>
        <w:numPr>
          <w:ilvl w:val="0"/>
          <w:numId w:val="34"/>
        </w:numPr>
        <w:rPr>
          <w:lang w:val="en-AU" w:eastAsia="en-AU"/>
        </w:rPr>
      </w:pPr>
      <w:r w:rsidRPr="006E47BA">
        <w:rPr>
          <w:lang w:val="en-AU" w:eastAsia="en-AU"/>
        </w:rPr>
        <w:t>Battery usage display</w:t>
      </w:r>
      <w:r>
        <w:rPr>
          <w:lang w:val="en-AU" w:eastAsia="en-AU"/>
        </w:rPr>
        <w:t xml:space="preserve"> function </w:t>
      </w:r>
    </w:p>
    <w:p w14:paraId="5C8B33AF" w14:textId="1E42289C" w:rsidR="006E47BA" w:rsidRPr="006E47BA" w:rsidRDefault="006E47BA" w:rsidP="006E47BA">
      <w:pPr>
        <w:pStyle w:val="ListParagraph"/>
        <w:numPr>
          <w:ilvl w:val="0"/>
          <w:numId w:val="34"/>
        </w:numPr>
        <w:rPr>
          <w:lang w:val="en-AU" w:eastAsia="en-AU"/>
        </w:rPr>
      </w:pPr>
      <w:r w:rsidRPr="006E47BA">
        <w:rPr>
          <w:lang w:val="en-AU" w:eastAsia="en-AU"/>
        </w:rPr>
        <w:t>Compass function</w:t>
      </w:r>
    </w:p>
    <w:p w14:paraId="77E9F276" w14:textId="757C030A" w:rsidR="006E78ED" w:rsidRDefault="006E47BA" w:rsidP="00351D97">
      <w:pPr>
        <w:pStyle w:val="ListParagraph"/>
        <w:numPr>
          <w:ilvl w:val="0"/>
          <w:numId w:val="34"/>
        </w:numPr>
      </w:pPr>
      <w:r>
        <w:t>Battery saver</w:t>
      </w:r>
      <w:r w:rsidR="00DE1F3F">
        <w:t xml:space="preserve">, timeout </w:t>
      </w:r>
      <w:r>
        <w:t xml:space="preserve">function </w:t>
      </w:r>
      <w:bookmarkStart w:id="4" w:name="_Toc515397714"/>
      <w:bookmarkEnd w:id="3"/>
    </w:p>
    <w:p w14:paraId="6FF83450" w14:textId="76B7C55E" w:rsidR="006E78ED" w:rsidRDefault="006E78ED" w:rsidP="00D72B36">
      <w:pPr>
        <w:pStyle w:val="Subtitle"/>
      </w:pPr>
    </w:p>
    <w:p w14:paraId="5BCDC214" w14:textId="7D6875F8" w:rsidR="00D72B36" w:rsidRDefault="00D72B36" w:rsidP="00D72B36">
      <w:pPr>
        <w:pStyle w:val="Subtitle"/>
      </w:pPr>
    </w:p>
    <w:p w14:paraId="200D3C71" w14:textId="318D7A83" w:rsidR="00161051" w:rsidRDefault="00351D97" w:rsidP="00D72B36">
      <w:pPr>
        <w:pStyle w:val="Sub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00B1CCB" wp14:editId="7CDEBF23">
                <wp:simplePos x="0" y="0"/>
                <wp:positionH relativeFrom="column">
                  <wp:posOffset>5344785</wp:posOffset>
                </wp:positionH>
                <wp:positionV relativeFrom="paragraph">
                  <wp:posOffset>10767</wp:posOffset>
                </wp:positionV>
                <wp:extent cx="2451726" cy="2505788"/>
                <wp:effectExtent l="0" t="0" r="234950" b="37084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1726" cy="2505788"/>
                          <a:chOff x="0" y="0"/>
                          <a:chExt cx="2451726" cy="2505788"/>
                        </a:xfrm>
                      </wpg:grpSpPr>
                      <wps:wsp>
                        <wps:cNvPr id="21" name="Diagonal Stripe 21"/>
                        <wps:cNvSpPr/>
                        <wps:spPr>
                          <a:xfrm rot="7751136">
                            <a:off x="65713" y="909638"/>
                            <a:ext cx="1530437" cy="1661864"/>
                          </a:xfrm>
                          <a:prstGeom prst="diagStrip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Diagonal Stripe 25"/>
                        <wps:cNvSpPr/>
                        <wps:spPr>
                          <a:xfrm rot="13080630">
                            <a:off x="899151" y="0"/>
                            <a:ext cx="1552575" cy="1209675"/>
                          </a:xfrm>
                          <a:prstGeom prst="diagStrip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62DA37" id="Group 34" o:spid="_x0000_s1026" style="position:absolute;margin-left:420.85pt;margin-top:.85pt;width:193.05pt;height:197.3pt;z-index:251662336" coordsize="24517,25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">
                <v:shape id="Diagonal Stripe 21" o:spid="_x0000_s1027" style="position:absolute;left:657;top:9096;width:15304;height:16618;rotation:8466307fd;visibility:visible;mso-wrap-style:square;v-text-anchor:middle" coordsize="1530437,1661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" path="m,830932l765219,r765218,l,1661864,,830932xe" fillcolor="#1d1931 [3204]" strokecolor="#0e0c18 [1604]" strokeweight="2pt">
                  <v:path arrowok="t" o:connecttype="custom" o:connectlocs="0,830932;765219,0;1530437,0;0,1661864;0,830932" o:connectangles="0,0,0,0,0"/>
                </v:shape>
                <v:shape id="Diagonal Stripe 25" o:spid="_x0000_s1028" style="position:absolute;left:8991;width:15526;height:12096;rotation:-9305424fd;visibility:visible;mso-wrap-style:square;v-text-anchor:middle" coordsize="155257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" path="m,604838l776288,r776287,l,1209675,,604838xe" fillcolor="#172541 [1607]" strokecolor="#233861 [2407]" strokeweight="2pt">
                  <v:path arrowok="t" o:connecttype="custom" o:connectlocs="0,604838;776288,0;1552575,0;0,1209675;0,604838" o:connectangles="0,0,0,0,0"/>
                </v:shape>
              </v:group>
            </w:pict>
          </mc:Fallback>
        </mc:AlternateContent>
      </w:r>
    </w:p>
    <w:p w14:paraId="044EAA4E" w14:textId="77777777" w:rsidR="00D72B36" w:rsidRDefault="00D72B36" w:rsidP="00D72B36">
      <w:pPr>
        <w:pStyle w:val="Subtitle"/>
      </w:pPr>
    </w:p>
    <w:p w14:paraId="202D9C00" w14:textId="2058F8B3" w:rsidR="00065BA3" w:rsidRPr="00D72B36" w:rsidRDefault="00737BC2" w:rsidP="00D72B36">
      <w:pPr>
        <w:pStyle w:val="Subtitle"/>
      </w:pPr>
      <w:r w:rsidRPr="00D72B36">
        <w:lastRenderedPageBreak/>
        <w:t>OV</w:t>
      </w:r>
      <w:bookmarkEnd w:id="4"/>
      <w:r w:rsidR="00D72B36" w:rsidRPr="00D72B36">
        <w:t>ERVIEW</w:t>
      </w:r>
    </w:p>
    <w:p w14:paraId="0E43786E" w14:textId="27301AE4" w:rsidR="00065BA3" w:rsidRPr="00065BA3" w:rsidRDefault="00065BA3" w:rsidP="00065BA3"/>
    <w:p w14:paraId="43BA670E" w14:textId="7B588067" w:rsidR="009A5FCC" w:rsidRDefault="009A5FCC" w:rsidP="00065BA3">
      <w:pPr>
        <w:pStyle w:val="ListParagraph"/>
        <w:numPr>
          <w:ilvl w:val="0"/>
          <w:numId w:val="35"/>
        </w:numPr>
      </w:pPr>
      <w:r>
        <w:t xml:space="preserve">The Fitbit will make use of </w:t>
      </w:r>
      <w:r w:rsidR="00082CD0">
        <w:t xml:space="preserve">readily evaluable buttons on the top of the micro-bit. When the battery is connected initially the device will remain idle until button A is pressed. </w:t>
      </w:r>
      <w:r w:rsidR="002C34D6">
        <w:t xml:space="preserve">This action will scroll the current time, digitally across the display. The action will repeat until button </w:t>
      </w:r>
      <w:r w:rsidR="007A4589">
        <w:t>B</w:t>
      </w:r>
      <w:r w:rsidR="002C34D6">
        <w:t xml:space="preserve"> is pressed.  At this point the device will enter the stage known as the dashboard. Although this is comprised of a simple list of all the functions, by pressing either button A or button B the user can “scroll” up or down in that list to “select” different functions. Th</w:t>
      </w:r>
      <w:r w:rsidR="00DE1F3F">
        <w:t>is</w:t>
      </w:r>
      <w:r w:rsidR="002C34D6">
        <w:t xml:space="preserve"> simulates a user-friendly interface. Once any </w:t>
      </w:r>
      <w:proofErr w:type="gramStart"/>
      <w:r w:rsidR="00574CCB">
        <w:t>in particular</w:t>
      </w:r>
      <w:r w:rsidR="002C34D6">
        <w:t xml:space="preserve"> function</w:t>
      </w:r>
      <w:proofErr w:type="gramEnd"/>
      <w:r w:rsidR="002C34D6">
        <w:t xml:space="preserve"> is select</w:t>
      </w:r>
      <w:r w:rsidR="00574CCB">
        <w:t>ed</w:t>
      </w:r>
      <w:r w:rsidR="002C34D6">
        <w:t xml:space="preserve"> the user can press button A and B simultaneously to RUN that function. To exit or end a </w:t>
      </w:r>
      <w:proofErr w:type="gramStart"/>
      <w:r w:rsidR="002C34D6">
        <w:t>particular function</w:t>
      </w:r>
      <w:proofErr w:type="gramEnd"/>
      <w:r w:rsidR="002C34D6">
        <w:t xml:space="preserve"> and return to the dashboard </w:t>
      </w:r>
      <w:r w:rsidR="00574CCB">
        <w:t xml:space="preserve">the user can simply press button A and B simultaneously again. </w:t>
      </w:r>
      <w:r w:rsidR="00065BA3">
        <w:t>All inclusive talks that are performed within the device consist significantly of providing feedback and therefor the inbuilt buttons were appropriate and sufficient as input devices.</w:t>
      </w:r>
      <w:r w:rsidR="00DE1F3F">
        <w:t xml:space="preserve"> A timeout function will also run in the background with the device checking constantly that the display has not been inactive for longer than 10 seconds. This saves battery.</w:t>
      </w:r>
    </w:p>
    <w:p w14:paraId="12A114E0" w14:textId="77777777" w:rsidR="00C2650E" w:rsidRDefault="00C2650E" w:rsidP="00C2650E">
      <w:pPr>
        <w:pStyle w:val="ListParagraph"/>
      </w:pPr>
    </w:p>
    <w:tbl>
      <w:tblPr>
        <w:tblpPr w:leftFromText="180" w:rightFromText="180" w:vertAnchor="text" w:horzAnchor="margin" w:tblpXSpec="center" w:tblpY="57"/>
        <w:tblW w:w="8222" w:type="dxa"/>
        <w:tblLook w:val="0000" w:firstRow="0" w:lastRow="0" w:firstColumn="0" w:lastColumn="0" w:noHBand="0" w:noVBand="0"/>
      </w:tblPr>
      <w:tblGrid>
        <w:gridCol w:w="2694"/>
        <w:gridCol w:w="2835"/>
        <w:gridCol w:w="2693"/>
      </w:tblGrid>
      <w:tr w:rsidR="00161051" w14:paraId="5962EB6C" w14:textId="77777777" w:rsidTr="00161051">
        <w:trPr>
          <w:trHeight w:val="2127"/>
        </w:trPr>
        <w:tc>
          <w:tcPr>
            <w:tcW w:w="2694" w:type="dxa"/>
            <w:shd w:val="clear" w:color="auto" w:fill="262140" w:themeFill="text1"/>
            <w:vAlign w:val="center"/>
          </w:tcPr>
          <w:p w14:paraId="667356CF" w14:textId="77777777" w:rsidR="00161051" w:rsidRDefault="00161051" w:rsidP="00161051">
            <w:pPr>
              <w:pStyle w:val="Signature"/>
              <w:spacing w:before="0"/>
              <w:jc w:val="center"/>
            </w:pPr>
            <w:r>
              <w:rPr>
                <w:noProof/>
              </w:rPr>
              <w:drawing>
                <wp:inline distT="0" distB="0" distL="0" distR="0" wp14:anchorId="155B0025" wp14:editId="10657C68">
                  <wp:extent cx="914400" cy="914400"/>
                  <wp:effectExtent l="0" t="0" r="0" b="0"/>
                  <wp:docPr id="19" name="Graphic 19" descr="Cl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ownload?provider=MicrosoftIcon&amp;fileName=EmployeeBadge.svg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352E5A" w:themeFill="text1" w:themeFillTint="E6"/>
            <w:vAlign w:val="center"/>
          </w:tcPr>
          <w:p w14:paraId="71D63756" w14:textId="77777777" w:rsidR="00161051" w:rsidRDefault="00161051" w:rsidP="00161051">
            <w:pPr>
              <w:pStyle w:val="Signature"/>
              <w:spacing w:before="0"/>
              <w:jc w:val="center"/>
            </w:pPr>
            <w:r>
              <w:rPr>
                <w:noProof/>
              </w:rPr>
              <w:drawing>
                <wp:inline distT="0" distB="0" distL="0" distR="0" wp14:anchorId="1B437A5A" wp14:editId="60A13E18">
                  <wp:extent cx="914400" cy="914400"/>
                  <wp:effectExtent l="0" t="0" r="0" b="0"/>
                  <wp:docPr id="22" name="Graphic 22" descr="Wal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ownload?provider=MicrosoftIcon&amp;fileName=Gears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262140" w:themeFill="text1"/>
            <w:vAlign w:val="center"/>
          </w:tcPr>
          <w:p w14:paraId="4215CCE9" w14:textId="77777777" w:rsidR="00161051" w:rsidRDefault="00161051" w:rsidP="00161051">
            <w:pPr>
              <w:pStyle w:val="Signature"/>
              <w:spacing w:before="0"/>
              <w:jc w:val="center"/>
            </w:pPr>
            <w:r>
              <w:rPr>
                <w:noProof/>
              </w:rPr>
              <w:drawing>
                <wp:inline distT="0" distB="0" distL="0" distR="0" wp14:anchorId="1A5E2EA3" wp14:editId="24D7F770">
                  <wp:extent cx="914400" cy="914400"/>
                  <wp:effectExtent l="0" t="0" r="0" b="0"/>
                  <wp:docPr id="23" name="Graphic 23" descr="Stopwat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ownload?provider=MicrosoftIcon&amp;fileName=Handshake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1051" w14:paraId="179A4BCF" w14:textId="77777777" w:rsidTr="00C2650E">
        <w:trPr>
          <w:trHeight w:val="2130"/>
        </w:trPr>
        <w:tc>
          <w:tcPr>
            <w:tcW w:w="2694" w:type="dxa"/>
            <w:shd w:val="clear" w:color="auto" w:fill="352E5A" w:themeFill="text1" w:themeFillTint="E6"/>
            <w:vAlign w:val="center"/>
          </w:tcPr>
          <w:p w14:paraId="42EE73D6" w14:textId="77777777" w:rsidR="00161051" w:rsidRDefault="00161051" w:rsidP="00161051">
            <w:pPr>
              <w:pStyle w:val="Signature"/>
              <w:spacing w:before="0"/>
              <w:jc w:val="center"/>
            </w:pPr>
            <w:r>
              <w:rPr>
                <w:noProof/>
              </w:rPr>
              <w:drawing>
                <wp:inline distT="0" distB="0" distL="0" distR="0" wp14:anchorId="07FB9999" wp14:editId="0C3C3990">
                  <wp:extent cx="914400" cy="914400"/>
                  <wp:effectExtent l="0" t="0" r="0" b="0"/>
                  <wp:docPr id="24" name="Graphic 24" descr="Mus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ownload?provider=MicrosoftIcon&amp;fileName=EmployeeBadge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262140" w:themeFill="text1"/>
            <w:vAlign w:val="center"/>
          </w:tcPr>
          <w:p w14:paraId="50DEBE45" w14:textId="77777777" w:rsidR="00161051" w:rsidRDefault="00161051" w:rsidP="00161051">
            <w:pPr>
              <w:pStyle w:val="Signature"/>
              <w:spacing w:before="0"/>
              <w:jc w:val="center"/>
            </w:pPr>
            <w:r>
              <w:rPr>
                <w:noProof/>
              </w:rPr>
              <w:drawing>
                <wp:inline distT="0" distB="0" distL="0" distR="0" wp14:anchorId="6C60EF61" wp14:editId="7D7913CA">
                  <wp:extent cx="914400" cy="914400"/>
                  <wp:effectExtent l="0" t="0" r="0" b="0"/>
                  <wp:docPr id="26" name="Graphic 26" descr="Cam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ownload?provider=MicrosoftIcon&amp;fileName=Gears.svg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352E5A" w:themeFill="text1" w:themeFillTint="E6"/>
            <w:vAlign w:val="center"/>
          </w:tcPr>
          <w:p w14:paraId="0C363BA1" w14:textId="77777777" w:rsidR="00161051" w:rsidRDefault="00161051" w:rsidP="00161051">
            <w:pPr>
              <w:pStyle w:val="Signature"/>
              <w:spacing w:before="0"/>
              <w:jc w:val="center"/>
            </w:pPr>
            <w:r>
              <w:rPr>
                <w:noProof/>
              </w:rPr>
              <w:drawing>
                <wp:inline distT="0" distB="0" distL="0" distR="0" wp14:anchorId="7F6E618F" wp14:editId="28F91B5A">
                  <wp:extent cx="914400" cy="914400"/>
                  <wp:effectExtent l="0" t="0" r="0" b="0"/>
                  <wp:docPr id="27" name="Graphic 27" descr="Su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ownload?provider=MicrosoftIcon&amp;fileName=Handshake.svg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218E9" w14:textId="5DC82B6B" w:rsidR="00DE1F3F" w:rsidRDefault="00DE1F3F" w:rsidP="00DE1F3F"/>
    <w:p w14:paraId="63369D35" w14:textId="4139E554" w:rsidR="00DE1F3F" w:rsidRDefault="00DE1F3F" w:rsidP="00DE1F3F"/>
    <w:p w14:paraId="651F90A5" w14:textId="06FCEE93" w:rsidR="00DE1F3F" w:rsidRDefault="00DE1F3F" w:rsidP="00DE1F3F"/>
    <w:p w14:paraId="30592EB5" w14:textId="68619D29" w:rsidR="00DE1F3F" w:rsidRDefault="00DE1F3F" w:rsidP="00DE1F3F"/>
    <w:p w14:paraId="03D70BB5" w14:textId="6BE8E21D" w:rsidR="00DE1F3F" w:rsidRDefault="00DE1F3F" w:rsidP="00DE1F3F"/>
    <w:p w14:paraId="603757B0" w14:textId="462BDD2B" w:rsidR="00DE1F3F" w:rsidRDefault="00DE1F3F" w:rsidP="00DE1F3F"/>
    <w:p w14:paraId="1BD0997C" w14:textId="2C9CDBE0" w:rsidR="00DE1F3F" w:rsidRDefault="00DE1F3F" w:rsidP="00DE1F3F"/>
    <w:p w14:paraId="18ABF233" w14:textId="17774F7E" w:rsidR="00DE1F3F" w:rsidRDefault="00DE1F3F" w:rsidP="00DE1F3F"/>
    <w:p w14:paraId="57315AC1" w14:textId="266A9AB0" w:rsidR="00DE1F3F" w:rsidRDefault="00DE1F3F" w:rsidP="00DE1F3F"/>
    <w:tbl>
      <w:tblPr>
        <w:tblpPr w:leftFromText="180" w:rightFromText="180" w:vertAnchor="text" w:horzAnchor="margin" w:tblpXSpec="center" w:tblpY="622"/>
        <w:tblW w:w="8222" w:type="dxa"/>
        <w:tblLook w:val="0000" w:firstRow="0" w:lastRow="0" w:firstColumn="0" w:lastColumn="0" w:noHBand="0" w:noVBand="0"/>
      </w:tblPr>
      <w:tblGrid>
        <w:gridCol w:w="2694"/>
        <w:gridCol w:w="2835"/>
        <w:gridCol w:w="2693"/>
      </w:tblGrid>
      <w:tr w:rsidR="00C2650E" w14:paraId="40CDF78F" w14:textId="77777777" w:rsidTr="00C2650E">
        <w:trPr>
          <w:trHeight w:val="2127"/>
        </w:trPr>
        <w:tc>
          <w:tcPr>
            <w:tcW w:w="2694" w:type="dxa"/>
            <w:shd w:val="clear" w:color="auto" w:fill="262140" w:themeFill="text1"/>
            <w:vAlign w:val="center"/>
          </w:tcPr>
          <w:p w14:paraId="1FB7C83D" w14:textId="77777777" w:rsidR="00C2650E" w:rsidRDefault="00C2650E" w:rsidP="00C2650E">
            <w:pPr>
              <w:pStyle w:val="Signature"/>
              <w:spacing w:before="0"/>
              <w:jc w:val="center"/>
            </w:pPr>
            <w:r>
              <w:rPr>
                <w:noProof/>
              </w:rPr>
              <w:drawing>
                <wp:inline distT="0" distB="0" distL="0" distR="0" wp14:anchorId="389EF7B3" wp14:editId="779B25FB">
                  <wp:extent cx="914400" cy="914400"/>
                  <wp:effectExtent l="0" t="0" r="0" b="0"/>
                  <wp:docPr id="28" name="Graphic 28" descr="Empty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ownload?provider=MicrosoftIcon&amp;fileName=EmployeeBadge.svg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352E5A" w:themeFill="text1" w:themeFillTint="E6"/>
            <w:vAlign w:val="center"/>
          </w:tcPr>
          <w:p w14:paraId="68897C7D" w14:textId="77777777" w:rsidR="00C2650E" w:rsidRDefault="00C2650E" w:rsidP="00C2650E">
            <w:pPr>
              <w:pStyle w:val="Signature"/>
              <w:spacing w:before="0"/>
              <w:jc w:val="center"/>
            </w:pPr>
            <w:r>
              <w:rPr>
                <w:noProof/>
              </w:rPr>
              <w:drawing>
                <wp:inline distT="0" distB="0" distL="0" distR="0" wp14:anchorId="75BDA7A7" wp14:editId="160D09AB">
                  <wp:extent cx="914400" cy="914400"/>
                  <wp:effectExtent l="0" t="0" r="0" b="0"/>
                  <wp:docPr id="29" name="Graphic 29" descr="Map comp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ownload?provider=MicrosoftIcon&amp;fileName=Gears.svg"/>
                          <pic:cNvPicPr/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262140" w:themeFill="text1"/>
            <w:vAlign w:val="center"/>
          </w:tcPr>
          <w:p w14:paraId="7D79B2D1" w14:textId="77777777" w:rsidR="00C2650E" w:rsidRDefault="00C2650E" w:rsidP="00C2650E">
            <w:pPr>
              <w:pStyle w:val="Signature"/>
              <w:spacing w:before="0"/>
              <w:jc w:val="center"/>
            </w:pPr>
            <w:r>
              <w:rPr>
                <w:noProof/>
              </w:rPr>
              <w:drawing>
                <wp:inline distT="0" distB="0" distL="0" distR="0" wp14:anchorId="2D885901" wp14:editId="0D38A5CA">
                  <wp:extent cx="914400" cy="914400"/>
                  <wp:effectExtent l="0" t="0" r="0" b="0"/>
                  <wp:docPr id="30" name="Graphic 30" descr="High Volt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ownload?provider=MicrosoftIcon&amp;fileName=Handshake.svg"/>
                          <pic:cNvPicPr/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DB21E" w14:textId="7C2BFC4A" w:rsidR="00DE1F3F" w:rsidRDefault="00DE1F3F" w:rsidP="00DE1F3F"/>
    <w:p w14:paraId="30D1D717" w14:textId="7D356624" w:rsidR="00DE1F3F" w:rsidRDefault="00DE1F3F" w:rsidP="00DE1F3F"/>
    <w:p w14:paraId="049C7CA7" w14:textId="3423171E" w:rsidR="00DE1F3F" w:rsidRDefault="00DE1F3F" w:rsidP="00DE1F3F"/>
    <w:p w14:paraId="38E0ECBD" w14:textId="38408753" w:rsidR="00DE1F3F" w:rsidRDefault="00C2650E" w:rsidP="00DE1F3F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A5A2EA0" wp14:editId="13010F75">
                <wp:simplePos x="0" y="0"/>
                <wp:positionH relativeFrom="column">
                  <wp:posOffset>5326665</wp:posOffset>
                </wp:positionH>
                <wp:positionV relativeFrom="paragraph">
                  <wp:posOffset>139757</wp:posOffset>
                </wp:positionV>
                <wp:extent cx="2451726" cy="2505788"/>
                <wp:effectExtent l="0" t="0" r="234950" b="37084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1726" cy="2505788"/>
                          <a:chOff x="0" y="0"/>
                          <a:chExt cx="2451726" cy="2505788"/>
                        </a:xfrm>
                      </wpg:grpSpPr>
                      <wps:wsp>
                        <wps:cNvPr id="12" name="Diagonal Stripe 12"/>
                        <wps:cNvSpPr/>
                        <wps:spPr>
                          <a:xfrm rot="7751136">
                            <a:off x="65713" y="909638"/>
                            <a:ext cx="1530437" cy="1661864"/>
                          </a:xfrm>
                          <a:prstGeom prst="diagStrip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Diagonal Stripe 18"/>
                        <wps:cNvSpPr/>
                        <wps:spPr>
                          <a:xfrm rot="13080630">
                            <a:off x="899151" y="0"/>
                            <a:ext cx="1552575" cy="1209675"/>
                          </a:xfrm>
                          <a:prstGeom prst="diagStrip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78F385" id="Group 6" o:spid="_x0000_s1026" style="position:absolute;margin-left:419.4pt;margin-top:11pt;width:193.05pt;height:197.3pt;z-index:251671552;mso-width-relative:margin;mso-height-relative:margin" coordsize="24517,25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">
                <v:shape id="Diagonal Stripe 12" o:spid="_x0000_s1027" style="position:absolute;left:657;top:9096;width:15304;height:16618;rotation:8466307fd;visibility:visible;mso-wrap-style:square;v-text-anchor:middle" coordsize="1530437,1661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" path="m,830932l765219,r765218,l,1661864,,830932xe" fillcolor="#1d1931 [3204]" strokecolor="#0e0c18 [1604]" strokeweight="2pt">
                  <v:path arrowok="t" o:connecttype="custom" o:connectlocs="0,830932;765219,0;1530437,0;0,1661864;0,830932" o:connectangles="0,0,0,0,0"/>
                </v:shape>
                <v:shape id="Diagonal Stripe 18" o:spid="_x0000_s1028" style="position:absolute;left:8991;width:15526;height:12096;rotation:-9305424fd;visibility:visible;mso-wrap-style:square;v-text-anchor:middle" coordsize="155257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" path="m,604838l776288,r776287,l,1209675,,604838xe" fillcolor="#172541 [1607]" strokecolor="#233861 [2407]" strokeweight="2pt">
                  <v:path arrowok="t" o:connecttype="custom" o:connectlocs="0,604838;776288,0;1552575,0;0,1209675;0,604838" o:connectangles="0,0,0,0,0"/>
                </v:shape>
              </v:group>
            </w:pict>
          </mc:Fallback>
        </mc:AlternateContent>
      </w:r>
    </w:p>
    <w:p w14:paraId="5FF9A49B" w14:textId="2EEC3F2E" w:rsidR="00DE1F3F" w:rsidRDefault="00DE1F3F" w:rsidP="00DE1F3F"/>
    <w:p w14:paraId="58BF9A04" w14:textId="3DD15F3F" w:rsidR="00DE1F3F" w:rsidRDefault="00DE1F3F" w:rsidP="00DE1F3F"/>
    <w:p w14:paraId="79FA7FB6" w14:textId="6ED752EB" w:rsidR="00DE1F3F" w:rsidRDefault="00DE1F3F" w:rsidP="00DE1F3F"/>
    <w:p w14:paraId="6AF0D0B4" w14:textId="3383688D" w:rsidR="00DE1F3F" w:rsidRDefault="00DE1F3F" w:rsidP="00DE1F3F"/>
    <w:p w14:paraId="534EB713" w14:textId="629DFDEF" w:rsidR="00DE1F3F" w:rsidRPr="00351D97" w:rsidRDefault="00137863" w:rsidP="00351D97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MAIN </w:t>
      </w:r>
      <w:r w:rsidR="00351D97" w:rsidRPr="00351D97">
        <w:rPr>
          <w:sz w:val="36"/>
          <w:szCs w:val="36"/>
        </w:rPr>
        <w:t xml:space="preserve">STATE MACHINE </w:t>
      </w:r>
    </w:p>
    <w:p w14:paraId="519C55EE" w14:textId="5A378C50" w:rsidR="00DE1F3F" w:rsidRDefault="00351D97" w:rsidP="00DE1F3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12B4E4" wp14:editId="200ED106">
                <wp:simplePos x="0" y="0"/>
                <wp:positionH relativeFrom="margin">
                  <wp:align>center</wp:align>
                </wp:positionH>
                <wp:positionV relativeFrom="paragraph">
                  <wp:posOffset>337175</wp:posOffset>
                </wp:positionV>
                <wp:extent cx="7077075" cy="76200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87A0E" w14:textId="4A58268F" w:rsidR="00DE1F3F" w:rsidRPr="00DE1F3F" w:rsidRDefault="00DE1F3F" w:rsidP="00DE1F3F">
                            <w:pPr>
                              <w:pStyle w:val="Subtitle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FITBIT device state machine, excluding states of individual functions but including the timeout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2B4E4" id="Text Box 5" o:spid="_x0000_s1028" type="#_x0000_t202" style="position:absolute;margin-left:0;margin-top:26.55pt;width:557.25pt;height:60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" filled="f" stroked="f" strokeweight=".5pt">
                <v:textbox inset="0,0,0,0">
                  <w:txbxContent>
                    <w:p w14:paraId="54887A0E" w14:textId="4A58268F" w:rsidR="00DE1F3F" w:rsidRPr="00DE1F3F" w:rsidRDefault="00DE1F3F" w:rsidP="00DE1F3F">
                      <w:pPr>
                        <w:pStyle w:val="Subtitle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FITBIT device state machine, excluding states of individual functions but including the timeout function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9663B9" w14:textId="14E9E6DE" w:rsidR="00DE1F3F" w:rsidRDefault="00DE1F3F" w:rsidP="00DE1F3F"/>
    <w:p w14:paraId="6842DF8F" w14:textId="13933BF0" w:rsidR="002063EE" w:rsidRPr="00121676" w:rsidRDefault="002063EE" w:rsidP="00121676">
      <w:pPr>
        <w:pStyle w:val="Subtitle"/>
        <w:rPr>
          <w:color w:val="00B050" w:themeColor="accent3"/>
        </w:rPr>
      </w:pPr>
    </w:p>
    <w:p w14:paraId="347D14C6" w14:textId="738C51B8" w:rsidR="00782718" w:rsidRDefault="00351D97" w:rsidP="00121676">
      <w:pPr>
        <w:pStyle w:val="NormalWeb"/>
        <w:spacing w:before="0" w:beforeAutospacing="0" w:after="200" w:afterAutospacing="0" w:line="264" w:lineRule="atLeast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B0FCA9" wp14:editId="6927FE9F">
            <wp:simplePos x="0" y="0"/>
            <wp:positionH relativeFrom="page">
              <wp:align>right</wp:align>
            </wp:positionH>
            <wp:positionV relativeFrom="paragraph">
              <wp:posOffset>266008</wp:posOffset>
            </wp:positionV>
            <wp:extent cx="7677150" cy="52120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718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1CD4D041" w14:textId="227E29CA" w:rsidR="00782718" w:rsidRPr="00782718" w:rsidRDefault="00782718" w:rsidP="00782718"/>
    <w:p w14:paraId="71F88D3D" w14:textId="6F99E59C" w:rsidR="002063EE" w:rsidRPr="005C2E0B" w:rsidRDefault="002063EE" w:rsidP="00121676">
      <w:pPr>
        <w:pStyle w:val="ListBullet"/>
        <w:numPr>
          <w:ilvl w:val="0"/>
          <w:numId w:val="0"/>
        </w:numPr>
        <w:ind w:left="360"/>
      </w:pPr>
    </w:p>
    <w:p w14:paraId="674F4921" w14:textId="5FE979F1" w:rsidR="002063EE" w:rsidRDefault="002063EE" w:rsidP="002063EE"/>
    <w:p w14:paraId="39FE9301" w14:textId="3CDC894E" w:rsidR="00D55CBC" w:rsidRPr="00D55CBC" w:rsidRDefault="00351D97" w:rsidP="00782718">
      <w:pPr>
        <w:spacing w:after="180" w:line="336" w:lineRule="auto"/>
        <w:contextualSpacing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0E73D34" wp14:editId="2D825B2A">
                <wp:simplePos x="0" y="0"/>
                <wp:positionH relativeFrom="column">
                  <wp:posOffset>5327944</wp:posOffset>
                </wp:positionH>
                <wp:positionV relativeFrom="paragraph">
                  <wp:posOffset>5552373</wp:posOffset>
                </wp:positionV>
                <wp:extent cx="2451726" cy="2505788"/>
                <wp:effectExtent l="0" t="0" r="234950" b="37084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1726" cy="2505788"/>
                          <a:chOff x="0" y="0"/>
                          <a:chExt cx="2451726" cy="2505788"/>
                        </a:xfrm>
                      </wpg:grpSpPr>
                      <wps:wsp>
                        <wps:cNvPr id="39" name="Diagonal Stripe 39"/>
                        <wps:cNvSpPr/>
                        <wps:spPr>
                          <a:xfrm rot="7751136">
                            <a:off x="65713" y="909638"/>
                            <a:ext cx="1530437" cy="1661864"/>
                          </a:xfrm>
                          <a:prstGeom prst="diagStrip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Diagonal Stripe 40"/>
                        <wps:cNvSpPr/>
                        <wps:spPr>
                          <a:xfrm rot="13080630">
                            <a:off x="899151" y="0"/>
                            <a:ext cx="1552575" cy="1209675"/>
                          </a:xfrm>
                          <a:prstGeom prst="diagStripe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C1383" id="Group 38" o:spid="_x0000_s1026" style="position:absolute;margin-left:419.5pt;margin-top:437.2pt;width:193.05pt;height:197.3pt;z-index:251667456;mso-width-relative:margin;mso-height-relative:margin" coordsize="24517,25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">
                <v:shape id="Diagonal Stripe 39" o:spid="_x0000_s1027" style="position:absolute;left:657;top:9096;width:15304;height:16618;rotation:8466307fd;visibility:visible;mso-wrap-style:square;v-text-anchor:middle" coordsize="1530437,1661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" path="m,830932l765219,r765218,l,1661864,,830932xe" fillcolor="#1d1931 [3204]" strokecolor="#0e0c18 [1604]" strokeweight="2pt">
                  <v:path arrowok="t" o:connecttype="custom" o:connectlocs="0,830932;765219,0;1530437,0;0,1661864;0,830932" o:connectangles="0,0,0,0,0"/>
                </v:shape>
                <v:shape id="Diagonal Stripe 40" o:spid="_x0000_s1028" style="position:absolute;left:8991;width:15526;height:12096;rotation:-9305424fd;visibility:visible;mso-wrap-style:square;v-text-anchor:middle" coordsize="155257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" path="m,604838l776288,r776287,l,1209675,,604838xe" fillcolor="#172541 [1607]" strokecolor="#233861 [2407]" strokeweight="2pt">
                  <v:path arrowok="t" o:connecttype="custom" o:connectlocs="0,604838;776288,0;1552575,0;0,1209675;0,604838" o:connectangles="0,0,0,0,0"/>
                </v:shape>
              </v:group>
            </w:pict>
          </mc:Fallback>
        </mc:AlternateContent>
      </w:r>
    </w:p>
    <w:sectPr w:rsidR="00D55CBC" w:rsidRPr="00D55CBC" w:rsidSect="00CB27A1">
      <w:headerReference w:type="default" r:id="rId29"/>
      <w:pgSz w:w="12240" w:h="15840" w:code="1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5F1DCA" w14:textId="77777777" w:rsidR="000A5AAB" w:rsidRDefault="000A5AAB" w:rsidP="00A91D75">
      <w:r>
        <w:separator/>
      </w:r>
    </w:p>
  </w:endnote>
  <w:endnote w:type="continuationSeparator" w:id="0">
    <w:p w14:paraId="0CEB50EE" w14:textId="77777777" w:rsidR="000A5AAB" w:rsidRDefault="000A5AAB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169221" w14:textId="77777777" w:rsidR="000A5AAB" w:rsidRDefault="000A5AAB" w:rsidP="00A91D75">
      <w:r>
        <w:separator/>
      </w:r>
    </w:p>
  </w:footnote>
  <w:footnote w:type="continuationSeparator" w:id="0">
    <w:p w14:paraId="7D206789" w14:textId="77777777" w:rsidR="000A5AAB" w:rsidRDefault="000A5AAB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485F6D7D" w14:textId="77777777" w:rsidTr="00A7217A">
      <w:trPr>
        <w:trHeight w:val="1060"/>
      </w:trPr>
      <w:tc>
        <w:tcPr>
          <w:tcW w:w="5861" w:type="dxa"/>
        </w:tcPr>
        <w:p w14:paraId="3C51A31F" w14:textId="77777777" w:rsidR="008759A8" w:rsidRDefault="008759A8" w:rsidP="00A7217A">
          <w:pPr>
            <w:pStyle w:val="Header"/>
            <w:spacing w:after="0"/>
          </w:pPr>
          <w:r w:rsidRPr="008759A8">
            <w:rPr>
              <w:noProof/>
            </w:rPr>
            <mc:AlternateContent>
              <mc:Choice Requires="wps">
                <w:drawing>
                  <wp:inline distT="0" distB="0" distL="0" distR="0" wp14:anchorId="405A12B2" wp14:editId="5A8C0E8E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4AAA30E0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22EBBA86" w14:textId="77777777" w:rsidR="008759A8" w:rsidRDefault="00D476F7" w:rsidP="00A7217A">
          <w:pPr>
            <w:pStyle w:val="Header"/>
            <w:spacing w:after="0"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1739E6" wp14:editId="7814FE00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B1D9F1" w14:textId="77777777" w:rsidR="00D476F7" w:rsidRPr="00D476F7" w:rsidRDefault="00D476F7" w:rsidP="00D476F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1739E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9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" filled="f" stroked="f" strokeweight=".5pt">
                    <v:textbox inset="0,0,0,0">
                      <w:txbxContent>
                        <w:p w14:paraId="05B1D9F1" w14:textId="77777777" w:rsidR="00D476F7" w:rsidRPr="00D476F7" w:rsidRDefault="00D476F7" w:rsidP="00D476F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</w:rPr>
            <mc:AlternateContent>
              <mc:Choice Requires="wps">
                <w:drawing>
                  <wp:inline distT="0" distB="0" distL="0" distR="0" wp14:anchorId="586130D9" wp14:editId="239BCF92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9C55B6" w14:textId="77777777" w:rsidR="008759A8" w:rsidRPr="008759A8" w:rsidRDefault="008759A8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586130D9" id="Rectangle: Single Corner Snipped 15" o:spid="_x0000_s1030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699C55B6" w14:textId="77777777" w:rsidR="008759A8" w:rsidRPr="008759A8" w:rsidRDefault="008759A8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1D1931" w:themeColor="accent1"/>
      </w:rPr>
    </w:lvl>
  </w:abstractNum>
  <w:abstractNum w:abstractNumId="3" w15:restartNumberingAfterBreak="0">
    <w:nsid w:val="01A076DF"/>
    <w:multiLevelType w:val="hybridMultilevel"/>
    <w:tmpl w:val="1082AD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A3372"/>
    <w:multiLevelType w:val="hybridMultilevel"/>
    <w:tmpl w:val="D9FC2D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577C70"/>
    <w:multiLevelType w:val="hybridMultilevel"/>
    <w:tmpl w:val="7566478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193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1D193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1D193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1D193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A1E444C"/>
    <w:multiLevelType w:val="hybridMultilevel"/>
    <w:tmpl w:val="8FCCED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193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1D193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1D193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1D193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4B64120"/>
    <w:multiLevelType w:val="hybridMultilevel"/>
    <w:tmpl w:val="3DC888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F565B"/>
    <w:multiLevelType w:val="hybridMultilevel"/>
    <w:tmpl w:val="46F6AD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193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1D193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1D193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1D193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193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1D193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1D193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1D193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193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1D193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1D193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1D193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1931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1D1931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1D1931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1D1931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1D1931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1D1931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1D1931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1D1931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1D1931" w:themeColor="accent1"/>
      </w:rPr>
    </w:lvl>
  </w:abstractNum>
  <w:abstractNum w:abstractNumId="16" w15:restartNumberingAfterBreak="0">
    <w:nsid w:val="67CB14D0"/>
    <w:multiLevelType w:val="multilevel"/>
    <w:tmpl w:val="36B63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F4482D"/>
    <w:multiLevelType w:val="multilevel"/>
    <w:tmpl w:val="61D0C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1931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1D1931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1D1931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1D1931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A560AA6"/>
    <w:multiLevelType w:val="hybridMultilevel"/>
    <w:tmpl w:val="42AE76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7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0"/>
  </w:num>
  <w:num w:numId="9">
    <w:abstractNumId w:val="20"/>
  </w:num>
  <w:num w:numId="10">
    <w:abstractNumId w:val="15"/>
  </w:num>
  <w:num w:numId="11">
    <w:abstractNumId w:val="15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1D1931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1D1931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1D1931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1D1931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1D1931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1D1931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1D1931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1D1931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1D1931" w:themeColor="accent1"/>
        </w:rPr>
      </w:lvl>
    </w:lvlOverride>
  </w:num>
  <w:num w:numId="12">
    <w:abstractNumId w:val="15"/>
  </w:num>
  <w:num w:numId="13">
    <w:abstractNumId w:val="15"/>
  </w:num>
  <w:num w:numId="14">
    <w:abstractNumId w:val="15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ascii="Cambria" w:hAnsi="Cambria" w:hint="default"/>
          <w:color w:val="1D1931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1D1931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1D1931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1D1931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1D1931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1D1931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1D1931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1D1931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1D1931" w:themeColor="accent1"/>
        </w:rPr>
      </w:lvl>
    </w:lvlOverride>
  </w:num>
  <w:num w:numId="15">
    <w:abstractNumId w:val="15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ascii="Cambria" w:hAnsi="Cambria" w:hint="default"/>
          <w:color w:val="1D1931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1D1931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1D1931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1D1931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1D1931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1D1931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1D1931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1D1931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1D1931" w:themeColor="accent1"/>
        </w:rPr>
      </w:lvl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14"/>
  </w:num>
  <w:num w:numId="22">
    <w:abstractNumId w:val="9"/>
  </w:num>
  <w:num w:numId="23">
    <w:abstractNumId w:val="5"/>
  </w:num>
  <w:num w:numId="24">
    <w:abstractNumId w:val="1"/>
  </w:num>
  <w:num w:numId="25">
    <w:abstractNumId w:val="13"/>
  </w:num>
  <w:num w:numId="26">
    <w:abstractNumId w:val="18"/>
  </w:num>
  <w:num w:numId="27">
    <w:abstractNumId w:val="19"/>
  </w:num>
  <w:num w:numId="28">
    <w:abstractNumId w:val="4"/>
  </w:num>
  <w:num w:numId="29">
    <w:abstractNumId w:val="3"/>
  </w:num>
  <w:num w:numId="30">
    <w:abstractNumId w:val="16"/>
  </w:num>
  <w:num w:numId="31">
    <w:abstractNumId w:val="10"/>
  </w:num>
  <w:num w:numId="32">
    <w:abstractNumId w:val="17"/>
  </w:num>
  <w:num w:numId="33">
    <w:abstractNumId w:val="8"/>
  </w:num>
  <w:num w:numId="34">
    <w:abstractNumId w:val="6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A8C"/>
    <w:rsid w:val="00007427"/>
    <w:rsid w:val="0002111D"/>
    <w:rsid w:val="00057648"/>
    <w:rsid w:val="00065BA3"/>
    <w:rsid w:val="00082CD0"/>
    <w:rsid w:val="000A5AAB"/>
    <w:rsid w:val="000B681E"/>
    <w:rsid w:val="00121676"/>
    <w:rsid w:val="00137863"/>
    <w:rsid w:val="00161051"/>
    <w:rsid w:val="00167398"/>
    <w:rsid w:val="00184B35"/>
    <w:rsid w:val="001865F2"/>
    <w:rsid w:val="001E59F3"/>
    <w:rsid w:val="002063EE"/>
    <w:rsid w:val="00226FF2"/>
    <w:rsid w:val="002C34D6"/>
    <w:rsid w:val="00342438"/>
    <w:rsid w:val="00342DC1"/>
    <w:rsid w:val="00351D97"/>
    <w:rsid w:val="003547CC"/>
    <w:rsid w:val="00363C92"/>
    <w:rsid w:val="003F429C"/>
    <w:rsid w:val="00404B16"/>
    <w:rsid w:val="00574CCB"/>
    <w:rsid w:val="00577305"/>
    <w:rsid w:val="005C2E0B"/>
    <w:rsid w:val="00670FF4"/>
    <w:rsid w:val="006956CA"/>
    <w:rsid w:val="006D2402"/>
    <w:rsid w:val="006E47BA"/>
    <w:rsid w:val="006E78ED"/>
    <w:rsid w:val="00737079"/>
    <w:rsid w:val="00737BC2"/>
    <w:rsid w:val="00760843"/>
    <w:rsid w:val="00782718"/>
    <w:rsid w:val="007A4589"/>
    <w:rsid w:val="007B0DFA"/>
    <w:rsid w:val="007E5E59"/>
    <w:rsid w:val="008077CC"/>
    <w:rsid w:val="00823D33"/>
    <w:rsid w:val="008403BD"/>
    <w:rsid w:val="008759A8"/>
    <w:rsid w:val="008B46AB"/>
    <w:rsid w:val="008D1A8C"/>
    <w:rsid w:val="008E707B"/>
    <w:rsid w:val="009210A6"/>
    <w:rsid w:val="00924378"/>
    <w:rsid w:val="00944D7A"/>
    <w:rsid w:val="00990496"/>
    <w:rsid w:val="009A0F76"/>
    <w:rsid w:val="009A5FCC"/>
    <w:rsid w:val="00A03BCD"/>
    <w:rsid w:val="00A7217A"/>
    <w:rsid w:val="00A86068"/>
    <w:rsid w:val="00A91D75"/>
    <w:rsid w:val="00AC2796"/>
    <w:rsid w:val="00AC343A"/>
    <w:rsid w:val="00AF0717"/>
    <w:rsid w:val="00C2650E"/>
    <w:rsid w:val="00C50FEA"/>
    <w:rsid w:val="00C6323A"/>
    <w:rsid w:val="00C87193"/>
    <w:rsid w:val="00CB27A1"/>
    <w:rsid w:val="00D476F7"/>
    <w:rsid w:val="00D55CBC"/>
    <w:rsid w:val="00D72B36"/>
    <w:rsid w:val="00D8631A"/>
    <w:rsid w:val="00D87CD8"/>
    <w:rsid w:val="00DB32A3"/>
    <w:rsid w:val="00DE1F3F"/>
    <w:rsid w:val="00DF1CFA"/>
    <w:rsid w:val="00E523C3"/>
    <w:rsid w:val="00E5388E"/>
    <w:rsid w:val="00E6016B"/>
    <w:rsid w:val="00E94B95"/>
    <w:rsid w:val="00EA6E80"/>
    <w:rsid w:val="00ED6905"/>
    <w:rsid w:val="00EF64C7"/>
    <w:rsid w:val="00F5481A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004735"/>
  <w15:docId w15:val="{7C51B8B6-57DF-41FB-B9B9-9292BF82A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151224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151224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151224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151224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151224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151224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151224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151224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151224" w:themeColor="accent1" w:themeShade="BF"/>
        <w:bottom w:val="single" w:sz="4" w:space="10" w:color="151224" w:themeColor="accent1" w:themeShade="BF"/>
      </w:pBdr>
      <w:spacing w:before="360" w:after="360"/>
      <w:ind w:left="864" w:right="864"/>
      <w:jc w:val="center"/>
    </w:pPr>
    <w:rPr>
      <w:i/>
      <w:iCs/>
      <w:color w:val="15122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151224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92D050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ListParagraph">
    <w:name w:val="List Paragraph"/>
    <w:basedOn w:val="Normal"/>
    <w:uiPriority w:val="34"/>
    <w:semiHidden/>
    <w:qFormat/>
    <w:rsid w:val="00F5481A"/>
    <w:pPr>
      <w:ind w:left="720"/>
    </w:pPr>
  </w:style>
  <w:style w:type="paragraph" w:styleId="NormalWeb">
    <w:name w:val="Normal (Web)"/>
    <w:basedOn w:val="Normal"/>
    <w:uiPriority w:val="99"/>
    <w:unhideWhenUsed/>
    <w:rsid w:val="00782718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color w:val="auto"/>
      <w:szCs w:val="24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sv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sv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1D1931"/>
      </a:accent1>
      <a:accent2>
        <a:srgbClr val="7DC6F3"/>
      </a:accent2>
      <a:accent3>
        <a:srgbClr val="00B050"/>
      </a:accent3>
      <a:accent4>
        <a:srgbClr val="2F4B83"/>
      </a:accent4>
      <a:accent5>
        <a:srgbClr val="473D6C"/>
      </a:accent5>
      <a:accent6>
        <a:srgbClr val="3F3F75"/>
      </a:accent6>
      <a:hlink>
        <a:srgbClr val="92D050"/>
      </a:hlink>
      <a:folHlink>
        <a:srgbClr val="92D050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6035E3-3167-44D1-9501-AEE695886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design).dotx</Template>
  <TotalTime>415</TotalTime>
  <Pages>5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Davaris</dc:creator>
  <cp:keywords/>
  <cp:lastModifiedBy>Danny Davaris</cp:lastModifiedBy>
  <cp:revision>13</cp:revision>
  <dcterms:created xsi:type="dcterms:W3CDTF">2018-05-29T07:40:00Z</dcterms:created>
  <dcterms:modified xsi:type="dcterms:W3CDTF">2018-08-28T01:54:00Z</dcterms:modified>
  <cp:contentStatus/>
  <cp:version/>
</cp:coreProperties>
</file>